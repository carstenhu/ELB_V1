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184"/>
      </w:tblGrid>
      <w:tr w:rsidR="00D03F87" w14:paraId="6BD7DEE0" w14:textId="77777777">
        <w:tc>
          <w:tcPr>
            <w:tcW w:w="9184" w:type="dxa"/>
          </w:tcPr>
          <w:p w14:paraId="6E8B2A04" w14:textId="77777777" w:rsidR="00D03F87" w:rsidRDefault="00000000">
            <w:pPr>
              <w:spacing w:line="288" w:lineRule="auto"/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>Frau Patricia 2 Infanger</w:t>
            </w:r>
          </w:p>
          <w:p w14:paraId="6E8B2A04" w14:textId="77777777" w:rsidR="00D03F87" w:rsidRDefault="00000000">
            <w:pPr>
              <w:spacing w:line="288" w:lineRule="auto"/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>Wesemlinstrasse  13</w:t>
            </w:r>
          </w:p>
          <w:p w14:paraId="6E8B2A04" w14:textId="77777777" w:rsidR="00D03F87" w:rsidRDefault="00000000">
            <w:pPr>
              <w:spacing w:line="288" w:lineRule="auto"/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>6006 Luzern</w:t>
            </w:r>
          </w:p>
          <w:p w14:paraId="6E8B2A04" w14:textId="77777777" w:rsidR="00D03F87" w:rsidRDefault="00000000">
            <w:pPr>
              <w:spacing w:line="288" w:lineRule="auto"/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>Schweiz</w:t>
            </w:r>
          </w:p>
        </w:tc>
      </w:tr>
    </w:tbl>
    <w:tbl>
      <w:tblPr>
        <w:tblW w:w="0" w:type="auto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184"/>
      </w:tblGrid>
      <w:tr w:rsidR="00D03F87" w14:paraId="6AD8F240" w14:textId="77777777">
        <w:trPr>
          <w:jc w:val="right"/>
        </w:trPr>
        <w:tc>
          <w:tcPr>
            <w:tcW w:w="9184" w:type="dxa"/>
          </w:tcPr>
          <w:p w14:paraId="415DAEDE" w14:textId="77777777" w:rsidR="003D6CCA" w:rsidRDefault="003D6CCA">
            <w:pPr>
              <w:spacing w:line="240" w:lineRule="auto" w:before="0" w:after="0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/>
            </w:r>
          </w:p>
          <w:p w14:paraId="415DAEDE" w14:textId="77777777" w:rsidR="003D6CCA" w:rsidRDefault="003D6CCA">
            <w:pPr>
              <w:spacing w:line="240" w:lineRule="auto" w:before="0" w:after="0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/>
            </w:r>
          </w:p>
          <w:p w14:paraId="415DAEDE" w14:textId="77777777" w:rsidR="003D6CCA" w:rsidRDefault="003D6CCA">
            <w:pPr>
              <w:spacing w:line="240" w:lineRule="auto" w:before="0" w:after="0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/>
            </w:r>
          </w:p>
          <w:p w14:paraId="415DAEDE" w14:textId="77777777" w:rsidR="003D6CCA" w:rsidRDefault="003D6CCA">
            <w:pPr>
              <w:spacing w:line="240" w:lineRule="auto" w:before="0" w:after="0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>02.04.2026</w:t>
            </w:r>
          </w:p>
          <w:p w14:paraId="415DAEDE" w14:textId="77777777" w:rsidR="003D6CCA" w:rsidRDefault="003D6CCA">
            <w:pPr>
              <w:spacing w:line="240" w:lineRule="auto" w:before="0" w:after="0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/>
            </w:r>
          </w:p>
          <w:p w14:paraId="415DAEDE" w14:textId="77777777" w:rsidR="003D6CCA" w:rsidRDefault="003D6CCA">
            <w:pPr>
              <w:spacing w:line="240" w:lineRule="auto" w:before="0" w:after="0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/>
            </w:r>
          </w:p>
          <w:p w14:paraId="415DAEDE" w14:textId="77777777" w:rsidR="003D6CCA" w:rsidRDefault="003D6CCA">
            <w:pPr>
              <w:spacing w:line="240" w:lineRule="auto" w:before="0" w:after="0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/>
            </w:r>
          </w:p>
        </w:tc>
      </w:tr>
    </w:tbl>
    <w:tbl>
      <w:tblPr>
        <w:tblW w:w="8505" w:type="dxa"/>
        <w:tblBorders>
          <w:top w:val="single" w:sz="4" w:space="0" w:color="auto"/>
          <w:bottom w:val="single" w:sz="4" w:space="0" w:color="auto"/>
        </w:tblBorders>
        <w:tblLayout w:type="fixed"/>
        <w:tblCellMar>
          <w:top w:w="85" w:type="dxa"/>
          <w:left w:w="68" w:type="dxa"/>
          <w:bottom w:w="85" w:type="dxa"/>
          <w:right w:w="70" w:type="dxa"/>
        </w:tblCellMar>
        <w:tblLook w:val="0000" w:firstRow="0" w:lastRow="0" w:firstColumn="0" w:lastColumn="0" w:noHBand="0" w:noVBand="0"/>
      </w:tblPr>
      <w:tblGrid>
        <w:gridCol w:w="495"/>
        <w:gridCol w:w="2975"/>
        <w:gridCol w:w="5035"/>
      </w:tblGrid>
      <w:tr w:rsidR="000C6946" w:rsidRPr="00422C29" w14:paraId="1C45ACA1" w14:textId="77777777" w:rsidTr="008B0D0C">
        <w:trPr>
          <w:cantSplit/>
          <w:trHeight w:val="3703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1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noProof/>
                <w:spacing w:val="12"/>
                <w:sz w:val="20"/>
                <w:szCs w:val="20"/>
              </w:rPr>
              <w:drawing>
                <wp:inline distT="0" distB="0" distL="0" distR="0" wp14:anchorId="11D08273" wp14:editId="2E531D38">
                  <wp:extent cx="1801495" cy="2233930"/>
                  <wp:effectExtent l="0" t="0" r="8255" b="0"/>
                  <wp:docPr id="9257197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1975" name="Grafik 92571975"/>
                          <pic:cNvPicPr/>
                        </pic:nvPicPr>
                        <pic:blipFill>
                          <a:blip r:embed="rId9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223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Cartier, grosser Automatik-Chronograph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"Santos de Cartier", 2022.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Roségold 750. D 51 x 41 mm. Referenz: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WGSA0017 Gehäuse: 4184, 33608YX, grosses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und verschraubtes Gehäuse mit Saphir-Krone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977 - 16 000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  <w:color w:val="FF0000"/>
              </w:rPr>
              <w:t>Limite: CHF 10 000</w:t>
            </w:r>
          </w:p>
        </w:tc>
      </w:tr>
      <w:tr w:rsidR="000C6946" w:rsidRPr="00422C29" w14:paraId="1C45ACA1" w14:textId="77777777" w:rsidTr="008B0D0C">
        <w:trPr>
          <w:cantSplit/>
          <w:trHeight w:val="3703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2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noProof/>
                <w:spacing w:val="12"/>
                <w:sz w:val="20"/>
                <w:szCs w:val="20"/>
              </w:rPr>
              <w:drawing>
                <wp:inline distT="0" distB="0" distL="0" distR="0" wp14:anchorId="11D08273" wp14:editId="2E531D38">
                  <wp:extent cx="1801495" cy="2233930"/>
                  <wp:effectExtent l="0" t="0" r="8255" b="0"/>
                  <wp:docPr id="9257197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1975" name="Grafik 92571975"/>
                          <pic:cNvPicPr/>
                        </pic:nvPicPr>
                        <pic:blipFill>
                          <a:blip r:embed="rId9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223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Patek Philippe, grosse und extrem seltene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Koralle/Diamant Damenuhr, 1976.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Gelbgold 750. D 38 x 30 mm. Referenz: 4361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15 000 - 30 000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  <w:color w:val="FF0000"/>
              </w:rPr>
              <w:t>Limite: CHF 20 000</w:t>
            </w:r>
          </w:p>
        </w:tc>
      </w:tr>
      <w:tr w:rsidR="000C6946" w:rsidRPr="00422C29" w14:paraId="1C45ACA1" w14:textId="77777777" w:rsidTr="008B0D0C">
        <w:trPr>
          <w:cantSplit/>
          <w:trHeight w:val="3703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3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noProof/>
                <w:spacing w:val="12"/>
                <w:sz w:val="20"/>
                <w:szCs w:val="20"/>
              </w:rPr>
              <w:drawing>
                <wp:inline distT="0" distB="0" distL="0" distR="0" wp14:anchorId="11D08273" wp14:editId="2E531D38">
                  <wp:extent cx="1801495" cy="2233930"/>
                  <wp:effectExtent l="0" t="0" r="8255" b="0"/>
                  <wp:docPr id="9257197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1975" name="Grafik 92571975"/>
                          <pic:cNvPicPr/>
                        </pic:nvPicPr>
                        <pic:blipFill>
                          <a:blip r:embed="rId9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223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Audemars Piguet, sehr seltene Weissgold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Jumbo Royal Oak, 1977.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Weissgold 750. D 39 mm. Referenz: 5402 BC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Gehäuse: 10, verschraubtes, flaches Gehäuse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Zifferblatt: Feines Tapisserie-Zifferblatt mit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Diamantindizes und Datum bei 3h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80 000 - 160 000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  <w:color w:val="FF0000"/>
              </w:rPr>
              <w:t>Nettolimite: CHF 120 000</w:t>
            </w:r>
          </w:p>
        </w:tc>
      </w:tr>
      <w:tr w:rsidR="000C6946" w:rsidRPr="00422C29" w14:paraId="1C45ACA1" w14:textId="77777777" w:rsidTr="008B0D0C">
        <w:trPr>
          <w:cantSplit/>
          <w:trHeight w:val="3703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4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noProof/>
                <w:spacing w:val="12"/>
                <w:sz w:val="20"/>
                <w:szCs w:val="20"/>
              </w:rPr>
              <w:drawing>
                <wp:inline distT="0" distB="0" distL="0" distR="0" wp14:anchorId="11D08273" wp14:editId="2E531D38">
                  <wp:extent cx="1801495" cy="2233930"/>
                  <wp:effectExtent l="0" t="0" r="8255" b="0"/>
                  <wp:docPr id="9257197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1975" name="Grafik 92571975"/>
                          <pic:cNvPicPr/>
                        </pic:nvPicPr>
                        <pic:blipFill>
                          <a:blip r:embed="rId9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223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Patek Philippe, ungetragene, sehr attraktive,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grosse und begehrte Nautilus, 2020.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Edelstahl. D 40 mm. Referenz: 5711/1A-010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50 000 - 90 000</w:t>
            </w:r>
          </w:p>
        </w:tc>
      </w:tr>
      <w:tr w:rsidR="000C6946" w:rsidRPr="00422C29" w14:paraId="1C45ACA1" w14:textId="77777777" w:rsidTr="008B0D0C">
        <w:trPr>
          <w:cantSplit/>
          <w:trHeight w:val="3703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5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noProof/>
                <w:spacing w:val="12"/>
                <w:sz w:val="20"/>
                <w:szCs w:val="20"/>
              </w:rPr>
              <w:drawing>
                <wp:inline distT="0" distB="0" distL="0" distR="0" wp14:anchorId="11D08273" wp14:editId="2E531D38">
                  <wp:extent cx="1801495" cy="2233930"/>
                  <wp:effectExtent l="0" t="0" r="8255" b="0"/>
                  <wp:docPr id="9257197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1975" name="Grafik 92571975"/>
                          <pic:cNvPicPr/>
                        </pic:nvPicPr>
                        <pic:blipFill>
                          <a:blip r:embed="rId9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223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JEAN BAPTISTE ROBIE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Rosenstrauss im Grünen. Öl auf Holz. Unten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links signiert: J. Robie. 74 × 56,5 cm.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5 000 - 7 000</w:t>
            </w:r>
          </w:p>
        </w:tc>
      </w:tr>
      <w:tr w:rsidR="000C6946" w:rsidRPr="00422C29" w14:paraId="1C45ACA1" w14:textId="77777777" w:rsidTr="008B0D0C">
        <w:trPr>
          <w:cantSplit/>
          <w:trHeight w:val="2083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6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noProof/>
                <w:spacing w:val="12"/>
                <w:sz w:val="20"/>
                <w:szCs w:val="20"/>
              </w:rPr>
              <w:drawing>
                <wp:inline distT="0" distB="0" distL="0" distR="0" wp14:anchorId="11D08273" wp14:editId="2E531D38">
                  <wp:extent cx="1801495" cy="1205013"/>
                  <wp:effectExtent l="0" t="0" r="8255" b="0"/>
                  <wp:docPr id="9257197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1975" name="Grafik 92571975"/>
                          <pic:cNvPicPr/>
                        </pic:nvPicPr>
                        <pic:blipFill>
                          <a:blip r:embed="rId9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1205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OTTO PILNY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Verhandlungen in der Wüste. 1926. Öl auf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Leinwand. Unten links signiert und datiert: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OTTO PILNÝ. 1926. 110 × 161 cm.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15 000 - 25 000</w:t>
            </w:r>
          </w:p>
        </w:tc>
      </w:tr>
      <w:tr w:rsidR="000C6946" w:rsidRPr="00422C29" w14:paraId="1C45ACA1" w14:textId="77777777" w:rsidTr="008B0D0C">
        <w:trPr>
          <w:cantSplit/>
          <w:trHeight w:val="2741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7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noProof/>
                <w:spacing w:val="12"/>
                <w:sz w:val="20"/>
                <w:szCs w:val="20"/>
              </w:rPr>
              <w:drawing>
                <wp:inline distT="0" distB="0" distL="0" distR="0" wp14:anchorId="11D08273" wp14:editId="2E531D38">
                  <wp:extent cx="1801495" cy="1267766"/>
                  <wp:effectExtent l="0" t="0" r="8255" b="0"/>
                  <wp:docPr id="9257197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1975" name="Grafik 92571975"/>
                          <pic:cNvPicPr/>
                        </pic:nvPicPr>
                        <pic:blipFill>
                          <a:blip r:embed="rId9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1267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DIAMANT-OHRCLIPS, BULGARI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Weissgold 750, 23g Modell Doppio Cuore.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Elegante Ohrclips, besetzt mit Diamanten von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zus. ca. 0.10 ct. Beide Clips signiert Bulgari,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mit italienischen Goldstempeln. Ca. 2.5 × 1.8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cm.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1 800 - 2 400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  <w:color w:val="FF0000"/>
              </w:rPr>
              <w:t>Startpreis: CHF 1 200</w:t>
            </w:r>
          </w:p>
        </w:tc>
      </w:tr>
      <w:tr w:rsidR="000C6946" w:rsidRPr="00422C29" w14:paraId="1C45ACA1" w14:textId="77777777" w:rsidTr="008B0D0C">
        <w:trPr>
          <w:cantSplit/>
          <w:trHeight w:val="1121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8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kjhkhj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khjljhlj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100 - 200</w:t>
            </w:r>
          </w:p>
        </w:tc>
      </w:tr>
      <w:tr w:rsidR="000C6946" w:rsidRPr="00422C29" w14:paraId="1C45ACA1" w14:textId="77777777" w:rsidTr="008B0D0C">
        <w:trPr>
          <w:cantSplit/>
          <w:trHeight w:val="1445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9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test9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99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99 - 999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  <w:color w:val="FF0000"/>
              </w:rPr>
              <w:t>Limite: CHF 9</w:t>
            </w:r>
          </w:p>
        </w:tc>
      </w:tr>
    </w:tbl>
    <w:p w14:paraId="37FC4EC4" w14:textId="77777777" w:rsidR="00CD052F" w:rsidRPr="00422C29" w:rsidRDefault="00CD052F" w:rsidP="00422C29">
      <w:pPr>
        <w:spacing w:line="288" w:lineRule="auto"/>
        <w:rPr>
          <w:rFonts w:ascii="NeueHaasGroteskDisp Pro Lt" w:hAnsi="NeueHaasGroteskDisp Pro Lt"/>
          <w:spacing w:val="12"/>
          <w:sz w:val="20"/>
          <w:szCs w:val="20"/>
        </w:rPr>
      </w:pPr>
    </w:p>
    <w:p w14:paraId="65668A78" w14:textId="77777777" w:rsidR="00CD052F" w:rsidRPr="00422C29" w:rsidRDefault="00CD052F" w:rsidP="00422C29">
      <w:pPr>
        <w:spacing w:line="288" w:lineRule="auto"/>
        <w:rPr>
          <w:rFonts w:ascii="NeueHaasGroteskDisp Pro Lt" w:hAnsi="NeueHaasGroteskDisp Pro Lt"/>
          <w:spacing w:val="12"/>
          <w:sz w:val="20"/>
          <w:szCs w:val="20"/>
        </w:rPr>
      </w:pPr>
      <w:r w:rsidRPr="00422C29">
        <w:rPr>
          <w:rFonts w:ascii="NeueHaasGroteskDisp Pro Lt" w:hAnsi="NeueHaasGroteskDisp Pro Lt"/>
          <w:spacing w:val="12"/>
          <w:sz w:val="20"/>
          <w:szCs w:val="20"/>
        </w:rPr>
        <w:t>KOLLER AUKTIONEN</w:t>
      </w:r>
    </w:p>
    <w:p w14:paraId="29DB128F" w14:textId="77777777" w:rsidR="00CD052F" w:rsidRPr="00422C29" w:rsidRDefault="009940E7" w:rsidP="00422C29">
      <w:pPr>
        <w:spacing w:line="288" w:lineRule="auto"/>
        <w:rPr>
          <w:rFonts w:ascii="NeueHaasGroteskDisp Pro Lt" w:hAnsi="NeueHaasGroteskDisp Pro Lt"/>
          <w:spacing w:val="12"/>
          <w:sz w:val="20"/>
          <w:szCs w:val="20"/>
        </w:rPr>
      </w:pPr>
      <w:r w:rsidRPr="00422C29">
        <w:rPr>
          <w:rFonts w:ascii="NeueHaasGroteskDisp Pro Lt" w:hAnsi="NeueHaasGroteskDisp Pro Lt"/>
          <w:spacing w:val="12"/>
          <w:sz w:val="20"/>
          <w:szCs w:val="20"/>
        </w:rPr>
        <w:fldChar w:fldCharType="begin"/>
      </w:r>
      <w:r w:rsidRPr="00422C29">
        <w:rPr>
          <w:rFonts w:ascii="NeueHaasGroteskDisp Pro Lt" w:hAnsi="NeueHaasGroteskDisp Pro Lt"/>
          <w:spacing w:val="12"/>
          <w:sz w:val="20"/>
          <w:szCs w:val="20"/>
        </w:rPr>
        <w:instrText xml:space="preserve"> USERNAME   \* MERGEFORMAT </w:instrText>
      </w:r>
      <w:r w:rsidRPr="00422C29">
        <w:rPr>
          <w:rFonts w:ascii="NeueHaasGroteskDisp Pro Lt" w:hAnsi="NeueHaasGroteskDisp Pro Lt"/>
          <w:spacing w:val="12"/>
          <w:sz w:val="20"/>
          <w:szCs w:val="20"/>
        </w:rPr>
        <w:fldChar w:fldCharType="separate"/>
      </w:r>
      <w:r w:rsidR="00D27DA8">
        <w:rPr>
          <w:rFonts w:ascii="NeueHaasGroteskDisp Pro Lt" w:hAnsi="NeueHaasGroteskDisp Pro Lt"/>
          <w:noProof/>
          <w:spacing w:val="12"/>
          <w:sz w:val="20"/>
          <w:szCs w:val="20"/>
        </w:rPr>
        <w:t>Carsten Hübler</w:t>
      </w:r>
      <w:r w:rsidRPr="00422C29">
        <w:rPr>
          <w:rFonts w:ascii="NeueHaasGroteskDisp Pro Lt" w:hAnsi="NeueHaasGroteskDisp Pro Lt"/>
          <w:spacing w:val="12"/>
          <w:sz w:val="20"/>
          <w:szCs w:val="20"/>
        </w:rPr>
        <w:fldChar w:fldCharType="end"/>
      </w:r>
    </w:p>
    <w:p w14:paraId="5463C02E" w14:textId="77777777" w:rsidR="00CD052F" w:rsidRPr="00422C29" w:rsidRDefault="00CD052F" w:rsidP="00422C29">
      <w:pPr>
        <w:rPr>
          <w:rFonts w:ascii="NeueHaasGroteskDisp Pro Lt" w:hAnsi="NeueHaasGroteskDisp Pro Lt"/>
        </w:rPr>
      </w:pPr>
    </w:p>
    <w:sectPr w:rsidR="00CD052F" w:rsidRPr="00422C29" w:rsidSect="007B42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694" w:right="1134" w:bottom="1702" w:left="1588" w:header="0" w:footer="709" w:gutter="0"/>
      <w:cols w:space="708" w:equalWidth="0">
        <w:col w:w="9184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5E57" w14:textId="77777777" w:rsidR="007A6CF3" w:rsidRDefault="007A6CF3">
      <w:r>
        <w:separator/>
      </w:r>
    </w:p>
  </w:endnote>
  <w:endnote w:type="continuationSeparator" w:id="0">
    <w:p w14:paraId="205BA031" w14:textId="77777777" w:rsidR="007A6CF3" w:rsidRDefault="007A6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ueHaasGroteskDisp Pro Lt">
    <w:panose1 w:val="020B0404020202020204"/>
    <w:charset w:val="00"/>
    <w:family w:val="swiss"/>
    <w:notTrueType/>
    <w:pitch w:val="variable"/>
    <w:sig w:usb0="A000006F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58D31" w14:textId="77777777" w:rsidR="000A38CA" w:rsidRDefault="000A38C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EFA5" w14:textId="77777777" w:rsidR="000A38CA" w:rsidRDefault="000A38C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9809A" w14:textId="77777777" w:rsidR="000A38CA" w:rsidRDefault="000A38C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62DD0" w14:textId="77777777" w:rsidR="007A6CF3" w:rsidRDefault="007A6CF3">
      <w:r>
        <w:separator/>
      </w:r>
    </w:p>
  </w:footnote>
  <w:footnote w:type="continuationSeparator" w:id="0">
    <w:p w14:paraId="0F9F3254" w14:textId="77777777" w:rsidR="007A6CF3" w:rsidRDefault="007A6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C1579" w14:textId="77777777" w:rsidR="000A38CA" w:rsidRDefault="000A38C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170CD" w14:textId="77777777" w:rsidR="00374552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613A6EE5" wp14:editId="1CE5935D">
          <wp:simplePos x="0" y="0"/>
          <wp:positionH relativeFrom="page">
            <wp:posOffset>725</wp:posOffset>
          </wp:positionH>
          <wp:positionV relativeFrom="page">
            <wp:posOffset>0</wp:posOffset>
          </wp:positionV>
          <wp:extent cx="7558860" cy="10692130"/>
          <wp:effectExtent l="0" t="0" r="4445" b="0"/>
          <wp:wrapNone/>
          <wp:docPr id="1" name="Briefpapi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riefpapi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860" cy="1069213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827FE" w14:textId="77777777" w:rsidR="000A38CA" w:rsidRDefault="000A38CA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DA8"/>
    <w:rsid w:val="0001790D"/>
    <w:rsid w:val="00026825"/>
    <w:rsid w:val="00047AEA"/>
    <w:rsid w:val="0008013D"/>
    <w:rsid w:val="000A38CA"/>
    <w:rsid w:val="000C2FCD"/>
    <w:rsid w:val="000C6946"/>
    <w:rsid w:val="000D6876"/>
    <w:rsid w:val="000F0CBC"/>
    <w:rsid w:val="000F1EF4"/>
    <w:rsid w:val="001101DD"/>
    <w:rsid w:val="00116ED1"/>
    <w:rsid w:val="00125F8D"/>
    <w:rsid w:val="00132A67"/>
    <w:rsid w:val="00157CB2"/>
    <w:rsid w:val="001A5215"/>
    <w:rsid w:val="00211B57"/>
    <w:rsid w:val="002532E7"/>
    <w:rsid w:val="0026457D"/>
    <w:rsid w:val="00266557"/>
    <w:rsid w:val="002A284A"/>
    <w:rsid w:val="002C2E3A"/>
    <w:rsid w:val="002E18B1"/>
    <w:rsid w:val="002E53A8"/>
    <w:rsid w:val="002F5787"/>
    <w:rsid w:val="003231F5"/>
    <w:rsid w:val="0036048F"/>
    <w:rsid w:val="00365589"/>
    <w:rsid w:val="00373539"/>
    <w:rsid w:val="00374552"/>
    <w:rsid w:val="00384457"/>
    <w:rsid w:val="00386BF5"/>
    <w:rsid w:val="00393E7F"/>
    <w:rsid w:val="003A2028"/>
    <w:rsid w:val="003A65C9"/>
    <w:rsid w:val="003D118F"/>
    <w:rsid w:val="003D2DC7"/>
    <w:rsid w:val="003D6CCA"/>
    <w:rsid w:val="003E0366"/>
    <w:rsid w:val="003E73FE"/>
    <w:rsid w:val="003E7BBC"/>
    <w:rsid w:val="00422C29"/>
    <w:rsid w:val="00422F9A"/>
    <w:rsid w:val="00424DFD"/>
    <w:rsid w:val="00451176"/>
    <w:rsid w:val="004C765F"/>
    <w:rsid w:val="004C7BDF"/>
    <w:rsid w:val="004D3A74"/>
    <w:rsid w:val="004E513E"/>
    <w:rsid w:val="004F3B12"/>
    <w:rsid w:val="00526637"/>
    <w:rsid w:val="0055363A"/>
    <w:rsid w:val="00571F24"/>
    <w:rsid w:val="00574BCA"/>
    <w:rsid w:val="00592442"/>
    <w:rsid w:val="005B3E94"/>
    <w:rsid w:val="005D51A5"/>
    <w:rsid w:val="005E0684"/>
    <w:rsid w:val="006079A1"/>
    <w:rsid w:val="006416C8"/>
    <w:rsid w:val="00665511"/>
    <w:rsid w:val="00685828"/>
    <w:rsid w:val="00686392"/>
    <w:rsid w:val="00697185"/>
    <w:rsid w:val="006A750A"/>
    <w:rsid w:val="006C4C28"/>
    <w:rsid w:val="006D39C3"/>
    <w:rsid w:val="006F3423"/>
    <w:rsid w:val="00707728"/>
    <w:rsid w:val="00710578"/>
    <w:rsid w:val="007153DE"/>
    <w:rsid w:val="00726A83"/>
    <w:rsid w:val="007316B8"/>
    <w:rsid w:val="007404EE"/>
    <w:rsid w:val="007977B1"/>
    <w:rsid w:val="007A0630"/>
    <w:rsid w:val="007A4E1A"/>
    <w:rsid w:val="007A6CF3"/>
    <w:rsid w:val="007B4211"/>
    <w:rsid w:val="007C0672"/>
    <w:rsid w:val="007C253C"/>
    <w:rsid w:val="007D10C7"/>
    <w:rsid w:val="007E3854"/>
    <w:rsid w:val="007E6320"/>
    <w:rsid w:val="007E7837"/>
    <w:rsid w:val="00865E16"/>
    <w:rsid w:val="00866CAB"/>
    <w:rsid w:val="00884F51"/>
    <w:rsid w:val="00891ABD"/>
    <w:rsid w:val="00896AA0"/>
    <w:rsid w:val="008B0D0C"/>
    <w:rsid w:val="008E22B6"/>
    <w:rsid w:val="00910C63"/>
    <w:rsid w:val="00914FFD"/>
    <w:rsid w:val="009154D0"/>
    <w:rsid w:val="00930240"/>
    <w:rsid w:val="00930C7E"/>
    <w:rsid w:val="00930F4B"/>
    <w:rsid w:val="00953222"/>
    <w:rsid w:val="0095768C"/>
    <w:rsid w:val="009711D1"/>
    <w:rsid w:val="009940E7"/>
    <w:rsid w:val="00A07382"/>
    <w:rsid w:val="00A12FB6"/>
    <w:rsid w:val="00A40C62"/>
    <w:rsid w:val="00A51EC8"/>
    <w:rsid w:val="00A75E80"/>
    <w:rsid w:val="00A8690B"/>
    <w:rsid w:val="00AA297D"/>
    <w:rsid w:val="00AE2C7C"/>
    <w:rsid w:val="00AF55CB"/>
    <w:rsid w:val="00B0632F"/>
    <w:rsid w:val="00B800A0"/>
    <w:rsid w:val="00B94EB7"/>
    <w:rsid w:val="00BA6A29"/>
    <w:rsid w:val="00C00A0F"/>
    <w:rsid w:val="00C100A0"/>
    <w:rsid w:val="00C14BCA"/>
    <w:rsid w:val="00C17854"/>
    <w:rsid w:val="00C2321E"/>
    <w:rsid w:val="00C4327E"/>
    <w:rsid w:val="00C53AE0"/>
    <w:rsid w:val="00C7476A"/>
    <w:rsid w:val="00C80B50"/>
    <w:rsid w:val="00CB2FEE"/>
    <w:rsid w:val="00CC27B3"/>
    <w:rsid w:val="00CD052F"/>
    <w:rsid w:val="00CD6415"/>
    <w:rsid w:val="00D03F87"/>
    <w:rsid w:val="00D10B5F"/>
    <w:rsid w:val="00D27DA8"/>
    <w:rsid w:val="00D30C87"/>
    <w:rsid w:val="00D55457"/>
    <w:rsid w:val="00D603A3"/>
    <w:rsid w:val="00D6740A"/>
    <w:rsid w:val="00D81D19"/>
    <w:rsid w:val="00D93F94"/>
    <w:rsid w:val="00DA358E"/>
    <w:rsid w:val="00DC2834"/>
    <w:rsid w:val="00DD6F23"/>
    <w:rsid w:val="00E3555F"/>
    <w:rsid w:val="00E60D78"/>
    <w:rsid w:val="00E81275"/>
    <w:rsid w:val="00EE289B"/>
    <w:rsid w:val="00F06419"/>
    <w:rsid w:val="00F54390"/>
    <w:rsid w:val="00F54955"/>
    <w:rsid w:val="00FA4F8A"/>
    <w:rsid w:val="00FA617A"/>
    <w:rsid w:val="00FB30C4"/>
    <w:rsid w:val="00FC3B83"/>
    <w:rsid w:val="00FE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300CF1B"/>
  <w15:docId w15:val="{25FC48F3-A2C8-4B28-ACA9-C8AA913FC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D052F"/>
    <w:rPr>
      <w:sz w:val="24"/>
      <w:szCs w:val="24"/>
      <w:lang w:eastAsia="de-DE"/>
    </w:rPr>
  </w:style>
  <w:style w:type="paragraph" w:styleId="berschrift1">
    <w:name w:val="heading 1"/>
    <w:basedOn w:val="Standard"/>
    <w:next w:val="Standard"/>
    <w:qFormat/>
    <w:pPr>
      <w:keepNext/>
      <w:ind w:right="72"/>
      <w:outlineLvl w:val="0"/>
    </w:pPr>
    <w:rPr>
      <w:rFonts w:ascii="Arial" w:hAnsi="Arial" w:cs="Arial"/>
      <w:b/>
      <w:bCs/>
      <w:sz w:val="1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84F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rFonts w:ascii="Arial" w:hAnsi="Arial" w:cs="Arial"/>
      <w:b/>
      <w:bCs/>
      <w:sz w:val="1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Heading1Char">
    <w:name w:val="Heading 1 Char"/>
    <w:basedOn w:val="Absatz-Standardschriftart"/>
    <w:rPr>
      <w:rFonts w:ascii="Cambria" w:eastAsia="Times New Roman" w:hAnsi="Cambria" w:cs="Times New Roman"/>
      <w:b/>
      <w:bCs/>
      <w:kern w:val="32"/>
      <w:sz w:val="32"/>
      <w:szCs w:val="32"/>
      <w:lang w:val="de-CH" w:eastAsia="de-DE"/>
    </w:rPr>
  </w:style>
  <w:style w:type="character" w:customStyle="1" w:styleId="Heading3Char">
    <w:name w:val="Heading 3 Char"/>
    <w:basedOn w:val="Absatz-Standardschriftart"/>
    <w:semiHidden/>
    <w:rPr>
      <w:rFonts w:ascii="Cambria" w:eastAsia="Times New Roman" w:hAnsi="Cambria" w:cs="Times New Roman"/>
      <w:b/>
      <w:bCs/>
      <w:sz w:val="26"/>
      <w:szCs w:val="26"/>
      <w:lang w:val="de-CH" w:eastAsia="de-DE"/>
    </w:rPr>
  </w:style>
  <w:style w:type="character" w:styleId="Kommentarzeichen">
    <w:name w:val="annotation reference"/>
    <w:basedOn w:val="Absatz-Standardschriftart"/>
    <w:semiHidden/>
    <w:rPr>
      <w:rFonts w:cs="Times New Roman"/>
      <w:sz w:val="16"/>
      <w:szCs w:val="16"/>
    </w:rPr>
  </w:style>
  <w:style w:type="paragraph" w:styleId="Kommentartext">
    <w:name w:val="annotation text"/>
    <w:basedOn w:val="Standard"/>
    <w:semiHidden/>
    <w:rPr>
      <w:sz w:val="20"/>
      <w:szCs w:val="20"/>
    </w:rPr>
  </w:style>
  <w:style w:type="character" w:customStyle="1" w:styleId="CommentTextChar">
    <w:name w:val="Comment Text Char"/>
    <w:basedOn w:val="Absatz-Standardschriftart"/>
    <w:semiHidden/>
    <w:rPr>
      <w:lang w:val="de-CH" w:eastAsia="de-DE"/>
    </w:rPr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  <w:rPr>
      <w:rFonts w:ascii="Arial" w:hAnsi="Arial" w:cs="Arial"/>
    </w:rPr>
  </w:style>
  <w:style w:type="character" w:customStyle="1" w:styleId="HeaderChar">
    <w:name w:val="Header Char"/>
    <w:basedOn w:val="Absatz-Standardschriftart"/>
    <w:semiHidden/>
    <w:rPr>
      <w:sz w:val="24"/>
      <w:szCs w:val="24"/>
      <w:lang w:val="de-CH" w:eastAsia="de-DE"/>
    </w:rPr>
  </w:style>
  <w:style w:type="paragraph" w:customStyle="1" w:styleId="Sprechblasentext1">
    <w:name w:val="Sprechblasentext1"/>
    <w:basedOn w:val="Standard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Absatz-Standardschriftart"/>
    <w:semiHidden/>
    <w:locked/>
    <w:rPr>
      <w:rFonts w:ascii="Tahoma" w:hAnsi="Tahoma" w:cs="Tahoma"/>
      <w:sz w:val="16"/>
      <w:szCs w:val="16"/>
      <w:lang w:val="x-none"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C765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C765F"/>
    <w:rPr>
      <w:rFonts w:ascii="Tahoma" w:hAnsi="Tahoma" w:cs="Tahoma"/>
      <w:sz w:val="16"/>
      <w:szCs w:val="16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84F5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styleId="Listenabsatz">
    <w:name w:val="List Paragraph"/>
    <w:basedOn w:val="Standard"/>
    <w:uiPriority w:val="34"/>
    <w:qFormat/>
    <w:rsid w:val="004D3A74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5D51A5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D51A5"/>
    <w:rPr>
      <w:color w:val="605E5C"/>
      <w:shd w:val="clear" w:color="auto" w:fill="E1DFDD"/>
    </w:rPr>
  </w:style>
  <w:style w:type="paragraph" w:styleId="Fuzeile">
    <w:name w:val="footer"/>
    <w:basedOn w:val="Standard"/>
    <w:link w:val="FuzeileZchn"/>
    <w:uiPriority w:val="99"/>
    <w:unhideWhenUsed/>
    <w:rsid w:val="000A38C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A38CA"/>
    <w:rPr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901" Type="http://schemas.openxmlformats.org/officeDocument/2006/relationships/image" Target="media/generated_901.jpg"/><Relationship Id="rId902" Type="http://schemas.openxmlformats.org/officeDocument/2006/relationships/image" Target="media/generated_902.jpg"/><Relationship Id="rId903" Type="http://schemas.openxmlformats.org/officeDocument/2006/relationships/image" Target="media/generated_903.jpg"/><Relationship Id="rId904" Type="http://schemas.openxmlformats.org/officeDocument/2006/relationships/image" Target="media/generated_904.jpg"/><Relationship Id="rId905" Type="http://schemas.openxmlformats.org/officeDocument/2006/relationships/image" Target="media/generated_905.jpg"/><Relationship Id="rId906" Type="http://schemas.openxmlformats.org/officeDocument/2006/relationships/image" Target="media/generated_906.jpg"/><Relationship Id="rId907" Type="http://schemas.openxmlformats.org/officeDocument/2006/relationships/image" Target="media/generated_90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r_huebler\Downloads\KOL_Schaetzliste_DE1%20(12)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373CB-FBE8-4609-9268-2C2DAA1C8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KOL_Schaetzliste_DE1 (12).dotx</Template>
  <TotalTime>0</TotalTime>
  <Pages>1</Pages>
  <Words>36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Koller Brief Vorlage</vt:lpstr>
    </vt:vector>
  </TitlesOfParts>
  <Company>Galerie Koller AG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Koller Schätzliste DE</dc:title>
  <dc:creator>Carsten Hübler</dc:creator>
  <cp:lastModifiedBy>Huebler, Carsten</cp:lastModifiedBy>
  <cp:revision>3</cp:revision>
  <cp:lastPrinted>2019-09-10T13:21:00Z</cp:lastPrinted>
  <dcterms:created xsi:type="dcterms:W3CDTF">2026-01-31T11:20:00Z</dcterms:created>
  <dcterms:modified xsi:type="dcterms:W3CDTF">2026-04-01T08:52:00Z</dcterms:modified>
</cp:coreProperties>
</file>